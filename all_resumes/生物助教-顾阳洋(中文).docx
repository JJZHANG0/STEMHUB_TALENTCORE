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media/image3.svg" ContentType="image/svg+xml"/>
  <Override PartName="/word/media/image5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504E8">
      <w:pPr>
        <w:pStyle w:val="12"/>
        <w:spacing w:before="156" w:after="156"/>
        <w:rPr>
          <w:rStyle w:val="17"/>
          <w:b w:val="0"/>
          <w:bCs w:val="0"/>
        </w:rPr>
      </w:pPr>
      <w:r>
        <w:rPr>
          <w:rFonts w:hint="default" w:ascii="MiSans Bold" w:hAnsi="MiSans Bold" w:eastAsia="MiSans Bold" w:cs="MiSans Bold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4693285</wp:posOffset>
            </wp:positionH>
            <wp:positionV relativeFrom="paragraph">
              <wp:posOffset>17145</wp:posOffset>
            </wp:positionV>
            <wp:extent cx="1317625" cy="1692275"/>
            <wp:effectExtent l="0" t="0" r="6350" b="3175"/>
            <wp:wrapNone/>
            <wp:docPr id="1366913942" name="图片 5" descr="C:/Users/G2244/Desktop/微信图片_20250327215510.jpg微信图片_2025032721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3942" name="图片 5" descr="C:/Users/G2244/Desktop/微信图片_20250327215510.jpg微信图片_20250327215510"/>
                    <pic:cNvPicPr>
                      <a:picLocks noChangeAspect="1"/>
                    </pic:cNvPicPr>
                  </pic:nvPicPr>
                  <pic:blipFill>
                    <a:blip r:embed="rId5"/>
                    <a:srcRect l="2946" r="2946"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MiSans Bold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顾阳洋</w:t>
      </w:r>
      <w:r>
        <w:tab/>
      </w:r>
      <w:r>
        <w:rPr>
          <w:rStyle w:val="17"/>
          <w:b w:val="0"/>
          <w:bCs w:val="0"/>
        </w:rPr>
        <w:t>求职意向：</w:t>
      </w:r>
      <w:r>
        <w:rPr>
          <w:rStyle w:val="17"/>
          <w:rFonts w:hint="eastAsia"/>
          <w:b w:val="0"/>
          <w:bCs w:val="0"/>
          <w:lang w:val="en-US"/>
        </w:rPr>
        <w:t>会计</w:t>
      </w:r>
    </w:p>
    <w:p w14:paraId="4DF7D1AF">
      <w:pPr>
        <w:pStyle w:val="19"/>
        <w:bidi w:val="0"/>
        <w:rPr>
          <w:rFonts w:hint="eastAsia" w:eastAsia="MiSans Medium"/>
          <w:lang w:val="en-US" w:eastAsia="zh-CN"/>
        </w:rPr>
      </w:pPr>
      <w:r>
        <w:rPr>
          <w:rFonts w:hint="eastAsia"/>
        </w:rPr>
        <w:t>年 龄 ：2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ab/>
      </w:r>
      <w:r>
        <w:rPr>
          <w:rFonts w:hint="eastAsia"/>
        </w:rPr>
        <w:t>学  历 ：</w:t>
      </w:r>
      <w:r>
        <w:rPr>
          <w:rFonts w:hint="eastAsia"/>
          <w:lang w:val="en-US" w:eastAsia="zh-CN"/>
        </w:rPr>
        <w:t>专科</w:t>
      </w:r>
    </w:p>
    <w:p w14:paraId="146735B0">
      <w:pPr>
        <w:pStyle w:val="19"/>
        <w:bidi w:val="0"/>
        <w:rPr>
          <w:rFonts w:hint="default" w:eastAsia="MiSans Medium"/>
          <w:lang w:val="en-US" w:eastAsia="zh-CN"/>
        </w:rPr>
      </w:pPr>
      <w:r>
        <w:rPr>
          <w:rFonts w:hint="eastAsia"/>
        </w:rPr>
        <w:t>籍 贯 ：江苏</w:t>
      </w:r>
      <w:r>
        <w:rPr>
          <w:rFonts w:hint="eastAsia"/>
          <w:lang w:val="en-US" w:eastAsia="zh-CN"/>
        </w:rPr>
        <w:t>盐城</w:t>
      </w:r>
      <w:r>
        <w:rPr>
          <w:rFonts w:hint="eastAsia"/>
        </w:rPr>
        <w:tab/>
      </w:r>
      <w:r>
        <w:rPr>
          <w:rFonts w:hint="eastAsia"/>
        </w:rPr>
        <w:t>电  话 ：1</w:t>
      </w:r>
      <w:r>
        <w:rPr>
          <w:rFonts w:hint="eastAsia"/>
          <w:lang w:val="en-US" w:eastAsia="zh-CN"/>
        </w:rPr>
        <w:t>7348360816</w:t>
      </w:r>
    </w:p>
    <w:p w14:paraId="3942049D">
      <w:pPr>
        <w:pStyle w:val="1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 族 ：汉</w:t>
      </w:r>
      <w:r>
        <w:rPr>
          <w:rFonts w:hint="eastAsia"/>
        </w:rPr>
        <w:tab/>
      </w:r>
      <w:r>
        <w:rPr>
          <w:rFonts w:hint="eastAsia"/>
        </w:rPr>
        <w:t>邮  箱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"mailto:2244029639@qq.com"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2244029639@qq.com</w:t>
      </w:r>
      <w:r>
        <w:rPr>
          <w:rFonts w:hint="eastAsia"/>
          <w:lang w:val="en-US" w:eastAsia="zh-CN"/>
        </w:rPr>
        <w:fldChar w:fldCharType="end"/>
      </w:r>
    </w:p>
    <w:p w14:paraId="40CD8011">
      <w:pPr>
        <w:pStyle w:val="1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政治面貌：团员                    </w:t>
      </w:r>
    </w:p>
    <w:p w14:paraId="6695C6C3"/>
    <w:p w14:paraId="19AC91C1">
      <w:pPr>
        <w:pStyle w:val="14"/>
        <w:bidi w:val="0"/>
      </w:pPr>
      <w:r>
        <w:drawing>
          <wp:inline distT="0" distB="0" distL="114300" distR="114300">
            <wp:extent cx="278765" cy="278765"/>
            <wp:effectExtent l="0" t="0" r="6985" b="6350"/>
            <wp:docPr id="8" name="图片 8" descr="教育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教育背景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教育背景 / Eduction</w:t>
      </w:r>
    </w:p>
    <w:p w14:paraId="4E27236C">
      <w:pPr>
        <w:pStyle w:val="16"/>
        <w:rPr>
          <w:rFonts w:hint="eastAsia" w:eastAsia="MiSans Demibold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.09-20</w:t>
      </w:r>
      <w:r>
        <w:rPr>
          <w:rFonts w:hint="eastAsia"/>
          <w:lang w:val="en-US" w:eastAsia="zh-CN"/>
        </w:rPr>
        <w:t>26</w:t>
      </w:r>
      <w:r>
        <w:rPr>
          <w:rFonts w:hint="eastAsia"/>
        </w:rPr>
        <w:t>.6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九州职业技术学院</w:t>
      </w:r>
      <w:r>
        <w:rPr>
          <w:rFonts w:hint="eastAsia"/>
        </w:rPr>
        <w:t xml:space="preserve"> / </w:t>
      </w:r>
      <w:r>
        <w:rPr>
          <w:rFonts w:hint="eastAsia"/>
          <w:lang w:val="en-US" w:eastAsia="zh-CN"/>
        </w:rPr>
        <w:t>大数据与会计专业</w:t>
      </w:r>
      <w:r>
        <w:rPr>
          <w:rFonts w:hint="eastAsia"/>
        </w:rPr>
        <w:tab/>
      </w:r>
      <w:r>
        <w:rPr>
          <w:rFonts w:hint="eastAsia"/>
        </w:rPr>
        <w:t>大学</w:t>
      </w:r>
      <w:r>
        <w:rPr>
          <w:rFonts w:hint="eastAsia"/>
          <w:lang w:val="en-US" w:eastAsia="zh-CN"/>
        </w:rPr>
        <w:t>专科</w:t>
      </w:r>
    </w:p>
    <w:p w14:paraId="131E9AA7">
      <w:pPr>
        <w:pStyle w:val="15"/>
        <w:spacing w:before="156" w:after="156"/>
      </w:pPr>
      <w:r>
        <w:rPr>
          <w:rFonts w:hint="eastAsia"/>
        </w:rPr>
        <w:t>主修课程：</w:t>
      </w:r>
      <w:r>
        <w:rPr>
          <w:rFonts w:hint="eastAsia"/>
          <w:lang w:val="en-US" w:eastAsia="zh-CN"/>
        </w:rPr>
        <w:t>基础会计，政府与非营利组织会计，经济法基础，财务业务一体化，税收理论与实务等</w:t>
      </w:r>
      <w:r>
        <w:rPr>
          <w:rFonts w:hint="eastAsia"/>
        </w:rPr>
        <w:t>。</w:t>
      </w:r>
    </w:p>
    <w:p w14:paraId="7DED5FB9">
      <w:pPr>
        <w:pStyle w:val="15"/>
        <w:spacing w:before="156" w:after="156"/>
        <w:rPr>
          <w:rFonts w:hint="default" w:eastAsia="MiSans Medium"/>
          <w:lang w:val="en-US" w:eastAsia="zh-CN"/>
        </w:rPr>
      </w:pPr>
      <w:r>
        <w:rPr>
          <w:rFonts w:hint="eastAsia"/>
        </w:rPr>
        <w:t>获得荣誉：</w:t>
      </w:r>
      <w:r>
        <w:rPr>
          <w:rFonts w:hint="eastAsia"/>
          <w:lang w:val="en-US" w:eastAsia="zh-CN"/>
        </w:rPr>
        <w:t>获得国家普通话水平测试等级证书。</w:t>
      </w:r>
    </w:p>
    <w:p w14:paraId="36071DFC">
      <w:pPr>
        <w:pStyle w:val="15"/>
        <w:spacing w:before="156" w:after="156"/>
        <w:rPr>
          <w:rFonts w:hint="eastAsia" w:eastAsia="MiSans Medium"/>
          <w:lang w:eastAsia="zh-CN"/>
        </w:rPr>
      </w:pPr>
      <w:r>
        <w:rPr>
          <w:rFonts w:hint="eastAsia"/>
        </w:rPr>
        <w:t>校园经历：</w:t>
      </w:r>
      <w:r>
        <w:rPr>
          <w:rFonts w:hint="eastAsia"/>
          <w:lang w:val="en-US" w:eastAsia="zh-CN"/>
        </w:rPr>
        <w:t>寝室室长</w:t>
      </w:r>
    </w:p>
    <w:p w14:paraId="31FC7126">
      <w:pPr>
        <w:pStyle w:val="14"/>
      </w:pPr>
      <w:r>
        <w:rPr>
          <w:rFonts w:hint="eastAsia"/>
        </w:rPr>
        <w:drawing>
          <wp:inline distT="0" distB="0" distL="114300" distR="114300">
            <wp:extent cx="201930" cy="201930"/>
            <wp:effectExtent l="0" t="0" r="7620" b="7620"/>
            <wp:docPr id="11" name="图片 11" descr="工作经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工作经历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工作经历 / Work Experience</w:t>
      </w:r>
    </w:p>
    <w:p w14:paraId="4F820D93">
      <w:pPr>
        <w:pStyle w:val="16"/>
        <w:rPr>
          <w:rFonts w:hint="eastAsia" w:eastAsia="MiSans Demibold"/>
          <w:lang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07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家教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教师</w:t>
      </w:r>
    </w:p>
    <w:p w14:paraId="2172010C">
      <w:pPr>
        <w:pStyle w:val="15"/>
        <w:numPr>
          <w:ilvl w:val="0"/>
          <w:numId w:val="1"/>
        </w:numPr>
        <w:bidi w:val="0"/>
      </w:pPr>
      <w:r>
        <w:rPr>
          <w:rFonts w:hint="eastAsia"/>
        </w:rPr>
        <w:t>负责</w:t>
      </w:r>
      <w:r>
        <w:rPr>
          <w:rFonts w:hint="eastAsia"/>
          <w:lang w:val="en-US" w:eastAsia="zh-CN"/>
        </w:rPr>
        <w:t>三年级进四年级学生的语数英学习</w:t>
      </w:r>
      <w:r>
        <w:rPr>
          <w:rFonts w:hint="eastAsia"/>
        </w:rPr>
        <w:t>。</w:t>
      </w:r>
    </w:p>
    <w:p w14:paraId="30476CAF">
      <w:pPr>
        <w:pStyle w:val="15"/>
        <w:numPr>
          <w:ilvl w:val="0"/>
          <w:numId w:val="1"/>
        </w:numPr>
        <w:bidi w:val="0"/>
      </w:pPr>
      <w:r>
        <w:rPr>
          <w:rFonts w:hint="eastAsia"/>
        </w:rPr>
        <w:t>负责</w:t>
      </w:r>
      <w:r>
        <w:rPr>
          <w:rFonts w:hint="eastAsia"/>
          <w:lang w:val="en-US" w:eastAsia="zh-CN"/>
        </w:rPr>
        <w:t>小升初学生的语数英学习</w:t>
      </w:r>
      <w:r>
        <w:rPr>
          <w:rFonts w:hint="eastAsia"/>
        </w:rPr>
        <w:t>。</w:t>
      </w:r>
    </w:p>
    <w:p w14:paraId="7349CBDC">
      <w:pPr>
        <w:pStyle w:val="14"/>
        <w:bidi w:val="0"/>
      </w:pPr>
      <w:r>
        <w:rPr>
          <w:rFonts w:hint="eastAsia"/>
        </w:rPr>
        <w:drawing>
          <wp:inline distT="0" distB="0" distL="114300" distR="114300">
            <wp:extent cx="257810" cy="257810"/>
            <wp:effectExtent l="0" t="0" r="8890" b="8890"/>
            <wp:docPr id="13" name="图片 13" descr="技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技能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个人技能 / Personal skills</w:t>
      </w:r>
    </w:p>
    <w:p w14:paraId="65F8DFB3">
      <w:pPr>
        <w:pStyle w:val="15"/>
        <w:spacing w:before="156" w:after="156"/>
        <w:rPr>
          <w:rFonts w:hint="default" w:eastAsia="MiSans Medium"/>
          <w:lang w:val="en-US" w:eastAsia="zh-CN"/>
        </w:rPr>
      </w:pPr>
      <w:r>
        <w:rPr>
          <w:rFonts w:hint="eastAsia"/>
        </w:rPr>
        <w:t>大学英语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级、</w:t>
      </w:r>
      <w:r>
        <w:rPr>
          <w:rFonts w:hint="eastAsia"/>
          <w:lang w:val="en-US" w:eastAsia="zh-CN"/>
        </w:rPr>
        <w:t>普通话二乙</w:t>
      </w:r>
      <w:r>
        <w:rPr>
          <w:rFonts w:hint="eastAsia"/>
        </w:rPr>
        <w:t>，熟悉使用office办公软件，尤其擅长PPT制作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会开车。</w:t>
      </w:r>
      <w:bookmarkStart w:id="0" w:name="_GoBack"/>
      <w:bookmarkEnd w:id="0"/>
    </w:p>
    <w:p w14:paraId="1CFA66A1">
      <w:pPr>
        <w:pStyle w:val="14"/>
      </w:pPr>
      <w:r>
        <w:rPr>
          <w:rFonts w:hint="eastAsia"/>
        </w:rPr>
        <w:drawing>
          <wp:inline distT="0" distB="0" distL="114300" distR="114300">
            <wp:extent cx="249555" cy="249555"/>
            <wp:effectExtent l="0" t="0" r="17145" b="17145"/>
            <wp:docPr id="15" name="图片 15" descr="评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评价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自我评价 / Self-evaluation</w:t>
      </w:r>
    </w:p>
    <w:p w14:paraId="20384487">
      <w:pPr>
        <w:pStyle w:val="15"/>
        <w:spacing w:before="156" w:after="156"/>
      </w:pPr>
      <w:r>
        <w:rPr>
          <w:rFonts w:hint="eastAsia"/>
        </w:rPr>
        <w:t>性格外向，喜欢与人互动交流，善于调动气氛。有良好的沟通和表达能力。学习新事物能力强。</w:t>
      </w:r>
    </w:p>
    <w:p w14:paraId="3A6A96A3">
      <w:pPr>
        <w:pStyle w:val="15"/>
        <w:bidi w:val="0"/>
      </w:pPr>
      <w:r>
        <w:rPr>
          <w:rFonts w:hint="eastAsia"/>
        </w:rPr>
        <w:t>富有团队合作精神，能适应跨部门沟通合作。具有很强的领能力，计划与执行和谈判能力。</w:t>
      </w:r>
    </w:p>
    <w:p w14:paraId="761B34B2">
      <w:pPr>
        <w:pStyle w:val="15"/>
        <w:spacing w:before="156" w:after="156"/>
      </w:pPr>
      <w:r>
        <w:rPr>
          <w:rFonts w:hint="eastAsia"/>
        </w:rPr>
        <w:t>语言表达清晰，有较强的逻辑思维能力。</w:t>
      </w:r>
    </w:p>
    <w:sectPr>
      <w:headerReference r:id="rId3" w:type="default"/>
      <w:type w:val="continuous"/>
      <w:pgSz w:w="11906" w:h="16838"/>
      <w:pgMar w:top="1134" w:right="1134" w:bottom="1134" w:left="1134" w:header="0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7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99EE8AA5-0EB5-4A4A-A721-254B8BF5C699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FB288F91-D020-4097-807D-C6A4BD52041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973BB63E-47EA-4828-A729-544729DDBE0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38FF8F45-0D38-4F28-96EF-079F1580E9E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2331CAD0-6D9E-4976-AD03-8A9123817EB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94654C47-01F5-4516-A521-732E450735F5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933DE2E7-779E-4136-A94A-59DEBC670000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Sans Bold">
    <w:panose1 w:val="00000800000000000000"/>
    <w:charset w:val="86"/>
    <w:family w:val="auto"/>
    <w:pitch w:val="default"/>
    <w:sig w:usb0="80000287" w:usb1="10000000" w:usb2="00000016" w:usb3="00000000" w:csb0="00040001" w:csb1="00000000"/>
    <w:embedRegular r:id="rId8" w:fontKey="{5E15CECA-B00E-44E1-BEB3-157AD106ED94}"/>
  </w:font>
  <w:font w:name="MiSans Semibold">
    <w:altName w:val="宋体"/>
    <w:panose1 w:val="00000700000000000000"/>
    <w:charset w:val="86"/>
    <w:family w:val="auto"/>
    <w:pitch w:val="default"/>
    <w:sig w:usb0="00000000" w:usb1="00000000" w:usb2="00000016" w:usb3="00000000" w:csb0="00040001" w:csb1="00000000"/>
  </w:font>
  <w:font w:name="MiSans Medium">
    <w:altName w:val="宋体"/>
    <w:panose1 w:val="00000600000000000000"/>
    <w:charset w:val="86"/>
    <w:family w:val="auto"/>
    <w:pitch w:val="default"/>
    <w:sig w:usb0="00000000" w:usb1="00000000" w:usb2="00000016" w:usb3="00000000" w:csb0="00040001" w:csb1="00000000"/>
    <w:embedRegular r:id="rId9" w:fontKey="{29B1FD2E-C1DD-40FB-8FD1-3D803F163E1A}"/>
  </w:font>
  <w:font w:name="MiSans Demibold">
    <w:altName w:val="宋体"/>
    <w:panose1 w:val="00000700000000000000"/>
    <w:charset w:val="86"/>
    <w:family w:val="auto"/>
    <w:pitch w:val="default"/>
    <w:sig w:usb0="00000000" w:usb1="00000000" w:usb2="00000016" w:usb3="00000000" w:csb0="00040001" w:csb1="00000000"/>
    <w:embedRegular r:id="rId10" w:fontKey="{2EFF33B8-9404-4B20-A22A-EF34CB995C11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5C6D2A">
    <w:pPr>
      <w:pStyle w:val="3"/>
      <w:tabs>
        <w:tab w:val="clear" w:pos="4153"/>
        <w:tab w:val="clear" w:pos="8306"/>
      </w:tabs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257175</wp:posOffset>
              </wp:positionH>
              <wp:positionV relativeFrom="page">
                <wp:posOffset>170180</wp:posOffset>
              </wp:positionV>
              <wp:extent cx="2272030" cy="2286000"/>
              <wp:effectExtent l="0" t="0" r="13970" b="0"/>
              <wp:wrapNone/>
              <wp:docPr id="6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8280" y="282575"/>
                        <a:ext cx="2272030" cy="2286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20.25pt;margin-top:13.4pt;height:180pt;width:178.9pt;mso-position-horizontal-relative:page;mso-position-vertical-relative:page;z-index:251660288;v-text-anchor:middle;mso-width-relative:page;mso-height-relative:page;" fillcolor="#0766D4 [3204]" filled="t" stroked="f" coordsize="21600,21600" o:gfxdata="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ScmsjXAAAACQEAAA8AAAAAAAAAAQAgAAAAIgAAAGRycy9k&#10;b3ducmV2LnhtbFBLAQIUABQAAAAIAIdO4kD+Z4rldQIAANYEAAAOAAAAAAAAAAEAIAAAACYBAABk&#10;cnMvZTJvRG9jLnhtbFBLBQYAAAAABgAGAFkBAAANBgAAAAA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5038090</wp:posOffset>
              </wp:positionH>
              <wp:positionV relativeFrom="page">
                <wp:posOffset>4540250</wp:posOffset>
              </wp:positionV>
              <wp:extent cx="2272030" cy="5579110"/>
              <wp:effectExtent l="0" t="0" r="13970" b="2540"/>
              <wp:wrapNone/>
              <wp:docPr id="9" name="矩形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2030" cy="55791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396.7pt;margin-top:357.5pt;height:439.3pt;width:178.9pt;mso-position-horizontal-relative:page;mso-position-vertical-relative:page;z-index:251659264;v-text-anchor:middle;mso-width-relative:page;mso-height-relative:page;" fillcolor="#0766D4 [3204]" filled="t" stroked="f" coordsize="21600,21600" o:gfxdata="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dSIH59oAAAANAQAADwAAAAAAAAABACAAAAAiAAAAZHJzL2Rvd25y&#10;ZXYueG1sUEsBAhQAFAAAAAgAh07iQBDxhjxuAgAAzAQAAA4AAAAAAAAAAQAgAAAAKQEAAGRycy9l&#10;Mm9Eb2MueG1sUEsFBgAAAAAGAAYAWQEAAAkG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posOffset>304165</wp:posOffset>
              </wp:positionV>
              <wp:extent cx="6735445" cy="9647555"/>
              <wp:effectExtent l="0" t="0" r="8255" b="10795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4810" y="350520"/>
                        <a:ext cx="6735445" cy="964755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23.95pt;height:759.65pt;width:530.35pt;mso-position-horizontal:center;mso-position-horizontal-relative:page;mso-position-vertical-relative:page;z-index:251661312;v-text-anchor:middle;mso-width-relative:page;mso-height-relative:page;" fillcolor="#F2F2F2 [3052]" filled="t" stroked="f" coordsize="21600,21600" o:gfxdata="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e+kKi2wAAAAkBAAAP&#10;AAAAAAAAAAEAIAAAACIAAABkcnMvZG93bnJldi54bWxQSwECFAAUAAAACACHTuJAHNAc0ocCAAD4&#10;BAAADgAAAAAAAAABACAAAAAqAQAAZHJzL2Uyb0RvYy54bWxQSwUGAAAAAAYABgBZAQAAIw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4FE268"/>
    <w:multiLevelType w:val="singleLevel"/>
    <w:tmpl w:val="6C4FE26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attachedTemplate r:id="rId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E1NTdkMDM5MzM0MTM1OTQyZWYzZTI2NzJjYWQzNzYifQ=="/>
  </w:docVars>
  <w:rsids>
    <w:rsidRoot w:val="694D2B40"/>
    <w:rsid w:val="00005B89"/>
    <w:rsid w:val="001547B0"/>
    <w:rsid w:val="002B511A"/>
    <w:rsid w:val="0031585F"/>
    <w:rsid w:val="00327A1B"/>
    <w:rsid w:val="00396D38"/>
    <w:rsid w:val="003E46B5"/>
    <w:rsid w:val="0040287C"/>
    <w:rsid w:val="00406CA9"/>
    <w:rsid w:val="00447940"/>
    <w:rsid w:val="004545A8"/>
    <w:rsid w:val="0047497D"/>
    <w:rsid w:val="00505C2D"/>
    <w:rsid w:val="00515B4E"/>
    <w:rsid w:val="005A3CDF"/>
    <w:rsid w:val="005E4C14"/>
    <w:rsid w:val="00641A93"/>
    <w:rsid w:val="00713350"/>
    <w:rsid w:val="007834A7"/>
    <w:rsid w:val="007B76ED"/>
    <w:rsid w:val="007D3ABE"/>
    <w:rsid w:val="0087546B"/>
    <w:rsid w:val="00876B27"/>
    <w:rsid w:val="008A518E"/>
    <w:rsid w:val="009056F1"/>
    <w:rsid w:val="00944AEF"/>
    <w:rsid w:val="00961A0F"/>
    <w:rsid w:val="0097249B"/>
    <w:rsid w:val="00984AB2"/>
    <w:rsid w:val="009B6494"/>
    <w:rsid w:val="00A110C0"/>
    <w:rsid w:val="00A555FA"/>
    <w:rsid w:val="00B13476"/>
    <w:rsid w:val="00B317A5"/>
    <w:rsid w:val="00B678AB"/>
    <w:rsid w:val="00BC4573"/>
    <w:rsid w:val="00C0732D"/>
    <w:rsid w:val="00C75419"/>
    <w:rsid w:val="00CD532F"/>
    <w:rsid w:val="00D4506C"/>
    <w:rsid w:val="00D9274D"/>
    <w:rsid w:val="00DC0D7E"/>
    <w:rsid w:val="00DC376C"/>
    <w:rsid w:val="00E20EB9"/>
    <w:rsid w:val="00E569ED"/>
    <w:rsid w:val="00E7179E"/>
    <w:rsid w:val="00EC4FDA"/>
    <w:rsid w:val="00EE4649"/>
    <w:rsid w:val="00F31838"/>
    <w:rsid w:val="00F517A9"/>
    <w:rsid w:val="00F75901"/>
    <w:rsid w:val="00FC2DF6"/>
    <w:rsid w:val="00FF49B5"/>
    <w:rsid w:val="01F504C2"/>
    <w:rsid w:val="02A824AD"/>
    <w:rsid w:val="02AE660E"/>
    <w:rsid w:val="03D70B20"/>
    <w:rsid w:val="05241B93"/>
    <w:rsid w:val="05E76E48"/>
    <w:rsid w:val="071A2D33"/>
    <w:rsid w:val="080D4B60"/>
    <w:rsid w:val="098B0432"/>
    <w:rsid w:val="0A4D4588"/>
    <w:rsid w:val="0A6F1B02"/>
    <w:rsid w:val="0B372620"/>
    <w:rsid w:val="0CAC0DEC"/>
    <w:rsid w:val="0F5C08A7"/>
    <w:rsid w:val="10C65213"/>
    <w:rsid w:val="114241FC"/>
    <w:rsid w:val="11621A79"/>
    <w:rsid w:val="118E286E"/>
    <w:rsid w:val="11F3739A"/>
    <w:rsid w:val="12456514"/>
    <w:rsid w:val="134E6759"/>
    <w:rsid w:val="17766547"/>
    <w:rsid w:val="177F36E7"/>
    <w:rsid w:val="17DF02C7"/>
    <w:rsid w:val="184F4570"/>
    <w:rsid w:val="18E11E1D"/>
    <w:rsid w:val="19094ED0"/>
    <w:rsid w:val="19CC5C2F"/>
    <w:rsid w:val="1BA809D0"/>
    <w:rsid w:val="1D6D0123"/>
    <w:rsid w:val="1DD106B2"/>
    <w:rsid w:val="200A3A07"/>
    <w:rsid w:val="21EE1107"/>
    <w:rsid w:val="23696C97"/>
    <w:rsid w:val="2392443F"/>
    <w:rsid w:val="23A2598E"/>
    <w:rsid w:val="26CD1C32"/>
    <w:rsid w:val="27700540"/>
    <w:rsid w:val="27896EEB"/>
    <w:rsid w:val="2808303D"/>
    <w:rsid w:val="288527C5"/>
    <w:rsid w:val="2AC450FA"/>
    <w:rsid w:val="2B171D8C"/>
    <w:rsid w:val="2B4F70BA"/>
    <w:rsid w:val="2BFA5278"/>
    <w:rsid w:val="2C2B5431"/>
    <w:rsid w:val="2D825525"/>
    <w:rsid w:val="2DC61256"/>
    <w:rsid w:val="32195D2C"/>
    <w:rsid w:val="32AE2918"/>
    <w:rsid w:val="32D64AF4"/>
    <w:rsid w:val="35827561"/>
    <w:rsid w:val="35BD630A"/>
    <w:rsid w:val="36CF347B"/>
    <w:rsid w:val="37152F66"/>
    <w:rsid w:val="3744046B"/>
    <w:rsid w:val="3787198A"/>
    <w:rsid w:val="390A4620"/>
    <w:rsid w:val="3A2D545E"/>
    <w:rsid w:val="3B554279"/>
    <w:rsid w:val="3C125CC6"/>
    <w:rsid w:val="3C291261"/>
    <w:rsid w:val="3CB11983"/>
    <w:rsid w:val="3CB245EF"/>
    <w:rsid w:val="3CF93F15"/>
    <w:rsid w:val="3D3E6B5D"/>
    <w:rsid w:val="3D934BE4"/>
    <w:rsid w:val="3DD11BB1"/>
    <w:rsid w:val="3E301A13"/>
    <w:rsid w:val="3FB8349C"/>
    <w:rsid w:val="41685188"/>
    <w:rsid w:val="43305354"/>
    <w:rsid w:val="43BF2BD7"/>
    <w:rsid w:val="43F32881"/>
    <w:rsid w:val="441F5424"/>
    <w:rsid w:val="44654E01"/>
    <w:rsid w:val="46026DAB"/>
    <w:rsid w:val="46054AED"/>
    <w:rsid w:val="464206A5"/>
    <w:rsid w:val="48284AC3"/>
    <w:rsid w:val="493C0826"/>
    <w:rsid w:val="4B5A4D94"/>
    <w:rsid w:val="4C787DC7"/>
    <w:rsid w:val="4D21045F"/>
    <w:rsid w:val="4D8F5481"/>
    <w:rsid w:val="4E345F70"/>
    <w:rsid w:val="4ECB7DF8"/>
    <w:rsid w:val="4F336227"/>
    <w:rsid w:val="4F847543"/>
    <w:rsid w:val="4F980780"/>
    <w:rsid w:val="500B2D00"/>
    <w:rsid w:val="50EE68AA"/>
    <w:rsid w:val="51115C9D"/>
    <w:rsid w:val="51774E4B"/>
    <w:rsid w:val="53C31BAF"/>
    <w:rsid w:val="549E05E7"/>
    <w:rsid w:val="55DF4A23"/>
    <w:rsid w:val="57A71584"/>
    <w:rsid w:val="588268AF"/>
    <w:rsid w:val="58FE78A6"/>
    <w:rsid w:val="5A3F1F24"/>
    <w:rsid w:val="5A4C4641"/>
    <w:rsid w:val="5B5273A0"/>
    <w:rsid w:val="5B871DD5"/>
    <w:rsid w:val="5BF81170"/>
    <w:rsid w:val="5CE01403"/>
    <w:rsid w:val="5DA327CA"/>
    <w:rsid w:val="5EA71C5E"/>
    <w:rsid w:val="5EBD3D5F"/>
    <w:rsid w:val="61120392"/>
    <w:rsid w:val="6299006B"/>
    <w:rsid w:val="63AD6150"/>
    <w:rsid w:val="6546685C"/>
    <w:rsid w:val="65C15EE3"/>
    <w:rsid w:val="663E5786"/>
    <w:rsid w:val="67CF717F"/>
    <w:rsid w:val="681456E1"/>
    <w:rsid w:val="694D2B40"/>
    <w:rsid w:val="697A2F79"/>
    <w:rsid w:val="6BB87D88"/>
    <w:rsid w:val="6BC06C3D"/>
    <w:rsid w:val="6CA16A6E"/>
    <w:rsid w:val="6CF43042"/>
    <w:rsid w:val="6DA43394"/>
    <w:rsid w:val="6EB04D47"/>
    <w:rsid w:val="702552C0"/>
    <w:rsid w:val="712F49A0"/>
    <w:rsid w:val="71D21478"/>
    <w:rsid w:val="731A1328"/>
    <w:rsid w:val="74A25132"/>
    <w:rsid w:val="74DC6EFC"/>
    <w:rsid w:val="767842D3"/>
    <w:rsid w:val="77004391"/>
    <w:rsid w:val="773B1E28"/>
    <w:rsid w:val="78056103"/>
    <w:rsid w:val="798A0E33"/>
    <w:rsid w:val="7AB12572"/>
    <w:rsid w:val="7B2D53A7"/>
    <w:rsid w:val="7B454A69"/>
    <w:rsid w:val="7D7A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rPr>
      <w:sz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2"/>
    <w:qFormat/>
    <w:uiPriority w:val="99"/>
    <w:rPr>
      <w:sz w:val="18"/>
      <w:szCs w:val="18"/>
    </w:rPr>
  </w:style>
  <w:style w:type="paragraph" w:customStyle="1" w:styleId="11">
    <w:name w:val="简历_个人信息_姓名_段落"/>
    <w:link w:val="18"/>
    <w:qFormat/>
    <w:uiPriority w:val="0"/>
    <w:pPr>
      <w:tabs>
        <w:tab w:val="left" w:pos="2730"/>
      </w:tabs>
    </w:pPr>
    <w:rPr>
      <w:rFonts w:ascii="等线" w:hAnsi="等线" w:eastAsia="MiSans Bold" w:cs="Times New Roman"/>
      <w:sz w:val="24"/>
      <w:szCs w:val="24"/>
      <w:lang w:val="en-US" w:eastAsia="zh-CN" w:bidi="ar-SA"/>
    </w:rPr>
  </w:style>
  <w:style w:type="paragraph" w:customStyle="1" w:styleId="12">
    <w:name w:val="简历_个人信息_照片"/>
    <w:qFormat/>
    <w:uiPriority w:val="0"/>
    <w:pPr>
      <w:tabs>
        <w:tab w:val="left" w:pos="2730"/>
      </w:tabs>
      <w:adjustRightInd w:val="0"/>
      <w:snapToGrid w:val="0"/>
      <w:spacing w:before="156" w:beforeLines="50" w:after="156" w:afterLines="50"/>
    </w:pPr>
    <w:rPr>
      <w:rFonts w:ascii="MiSans Bold" w:hAnsi="MiSans Bold" w:eastAsia="MiSans Bold" w:cs="MiSans Bold"/>
      <w:b/>
      <w:bCs/>
      <w:color w:val="000000" w:themeColor="text1"/>
      <w:sz w:val="52"/>
      <w:szCs w:val="5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13">
    <w:name w:val="简历_个人信息_标题_段落"/>
    <w:qFormat/>
    <w:uiPriority w:val="0"/>
    <w:pPr>
      <w:adjustRightInd w:val="0"/>
      <w:snapToGrid w:val="0"/>
      <w:spacing w:before="50" w:beforeLines="50" w:after="50" w:afterLines="50"/>
    </w:pPr>
    <w:rPr>
      <w:rFonts w:eastAsia="MiSans Semibold" w:asciiTheme="minorHAnsi" w:hAnsiTheme="minorHAnsi" w:cstheme="minorBidi"/>
      <w:b/>
      <w:bCs/>
      <w:kern w:val="2"/>
      <w:sz w:val="24"/>
      <w:szCs w:val="28"/>
      <w:lang w:val="en-US" w:eastAsia="zh-CN" w:bidi="ar-SA"/>
      <w14:ligatures w14:val="standardContextual"/>
    </w:rPr>
  </w:style>
  <w:style w:type="paragraph" w:customStyle="1" w:styleId="14">
    <w:name w:val="简历_内容主区_大标题_段落"/>
    <w:next w:val="15"/>
    <w:qFormat/>
    <w:uiPriority w:val="0"/>
    <w:pPr>
      <w:pBdr>
        <w:top w:val="none" w:color="auto" w:sz="0" w:space="1"/>
        <w:left w:val="none" w:color="auto" w:sz="0" w:space="4"/>
        <w:bottom w:val="single" w:color="0766D4" w:themeColor="accent1" w:sz="12" w:space="1"/>
        <w:right w:val="none" w:color="auto" w:sz="0" w:space="4"/>
      </w:pBdr>
      <w:adjustRightInd w:val="0"/>
      <w:snapToGrid w:val="0"/>
      <w:spacing w:before="156" w:beforeLines="50" w:after="156" w:afterLines="50"/>
      <w:textAlignment w:val="center"/>
    </w:pPr>
    <w:rPr>
      <w:rFonts w:eastAsia="MiSans Bold" w:asciiTheme="minorHAnsi" w:hAnsiTheme="minorHAnsi" w:cstheme="minorBidi"/>
      <w:b/>
      <w:bCs/>
      <w:color w:val="0766D4" w:themeColor="accent1"/>
      <w:kern w:val="2"/>
      <w:sz w:val="28"/>
      <w:szCs w:val="32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paragraph" w:customStyle="1" w:styleId="15">
    <w:name w:val="简历_内容主区_正文_段落"/>
    <w:qFormat/>
    <w:uiPriority w:val="0"/>
    <w:pPr>
      <w:adjustRightInd w:val="0"/>
      <w:snapToGrid w:val="0"/>
      <w:spacing w:before="50" w:beforeLines="50" w:after="50" w:afterLines="50" w:line="288" w:lineRule="auto"/>
      <w:contextualSpacing/>
    </w:pPr>
    <w:rPr>
      <w:rFonts w:eastAsia="MiSans Medium" w:asciiTheme="minorHAnsi" w:hAnsiTheme="minorHAnsi" w:cstheme="minorBidi"/>
      <w:color w:val="3B3838" w:themeColor="background2" w:themeShade="40"/>
      <w:kern w:val="2"/>
      <w:sz w:val="21"/>
      <w:szCs w:val="22"/>
      <w:lang w:val="en-US" w:eastAsia="zh-CN" w:bidi="ar-SA"/>
      <w14:ligatures w14:val="standardContextual"/>
    </w:rPr>
  </w:style>
  <w:style w:type="paragraph" w:customStyle="1" w:styleId="16">
    <w:name w:val="简历_内容主区_副标题_段落"/>
    <w:next w:val="15"/>
    <w:qFormat/>
    <w:uiPriority w:val="0"/>
    <w:pPr>
      <w:tabs>
        <w:tab w:val="center" w:pos="4620"/>
        <w:tab w:val="right" w:pos="9660"/>
      </w:tabs>
      <w:adjustRightInd w:val="0"/>
      <w:snapToGrid w:val="0"/>
      <w:spacing w:before="156" w:beforeLines="50" w:after="156" w:afterLines="50"/>
    </w:pPr>
    <w:rPr>
      <w:rFonts w:ascii="MiSans Medium" w:hAnsi="MiSans Medium" w:eastAsia="MiSans Demibold" w:cstheme="minorBidi"/>
      <w:b/>
      <w:bCs/>
      <w:color w:val="0766D4" w:themeColor="accent1"/>
      <w:kern w:val="2"/>
      <w:sz w:val="24"/>
      <w:szCs w:val="24"/>
      <w:lang w:val="en-US" w:eastAsia="zh-CN" w:bidi="ar-SA"/>
      <w14:textFill>
        <w14:solidFill>
          <w14:schemeClr w14:val="accent1"/>
        </w14:solidFill>
      </w14:textFill>
      <w14:ligatures w14:val="standardContextual"/>
    </w:rPr>
  </w:style>
  <w:style w:type="character" w:customStyle="1" w:styleId="17">
    <w:name w:val="简历_个人信息_姓名_字符样式1"/>
    <w:qFormat/>
    <w:uiPriority w:val="0"/>
    <w:rPr>
      <w:rFonts w:ascii="MiSans Bold" w:hAnsi="MiSans Bold" w:eastAsia="MiSans Bold" w:cs="Times New Roman"/>
      <w:color w:val="000000" w:themeColor="text1"/>
      <w:sz w:val="28"/>
      <w:szCs w:val="28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18">
    <w:name w:val="简历_个人信息_姓名_段落 Char"/>
    <w:link w:val="11"/>
    <w:qFormat/>
    <w:uiPriority w:val="0"/>
    <w:rPr>
      <w:rFonts w:ascii="等线" w:hAnsi="等线" w:eastAsia="MiSans Bold"/>
      <w:sz w:val="24"/>
      <w:szCs w:val="24"/>
    </w:rPr>
  </w:style>
  <w:style w:type="paragraph" w:customStyle="1" w:styleId="19">
    <w:name w:val="简历_个人信息_正文_段落"/>
    <w:qFormat/>
    <w:uiPriority w:val="0"/>
    <w:pPr>
      <w:keepNext w:val="0"/>
      <w:keepLines w:val="0"/>
      <w:pageBreakBefore w:val="0"/>
      <w:widowControl/>
      <w:tabs>
        <w:tab w:val="left" w:pos="3360"/>
      </w:tabs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  <w:rPr>
      <w:rFonts w:ascii="MiSans Medium" w:hAnsi="MiSans Medium" w:eastAsia="MiSans Medium" w:cs="MiSans Medium"/>
      <w:color w:val="3B3838" w:themeColor="background2" w:themeShade="4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svg"/><Relationship Id="rId8" Type="http://schemas.openxmlformats.org/officeDocument/2006/relationships/image" Target="media/image4.png"/><Relationship Id="rId7" Type="http://schemas.openxmlformats.org/officeDocument/2006/relationships/image" Target="media/image3.sv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svg"/><Relationship Id="rId12" Type="http://schemas.openxmlformats.org/officeDocument/2006/relationships/image" Target="media/image8.png"/><Relationship Id="rId11" Type="http://schemas.openxmlformats.org/officeDocument/2006/relationships/image" Target="media/image7.sv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2244\AppData\Roaming\kingsoft\office6\templates\download\e7afdf7804e836c859db191c22fe2710\&#24066;&#22330;&#25512;&#24191;&#31867;&#20813;&#36153;&#27714;&#32844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自定义 5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766D4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市场推广类免费求职简历.docx</Template>
  <Pages>1</Pages>
  <Words>530</Words>
  <Characters>645</Characters>
  <Lines>5</Lines>
  <Paragraphs>1</Paragraphs>
  <TotalTime>28</TotalTime>
  <ScaleCrop>false</ScaleCrop>
  <LinksUpToDate>false</LinksUpToDate>
  <CharactersWithSpaces>688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2025-03-27T13:42:00Z</dcterms:created>
  <dc:creator>Y先生</dc:creator>
  <cp:lastModifiedBy>Y先生</cp:lastModifiedBy>
  <dcterms:modified xsi:type="dcterms:W3CDTF">2025-03-27T14:11:46Z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3B1D6C3FB5EF4B8887B39CE17BBDD9CA_11</vt:lpwstr>
  </property>
  <property fmtid="{D5CDD505-2E9C-101B-9397-08002B2CF9AE}" pid="4" name="KSOTemplateDocerSaveRecord">
    <vt:lpwstr>eyJoZGlkIjoiMzEwNTM5NzYwMDRjMzkwZTVkZjY2ODkwMGIxNGU0OTUiLCJ1c2VySWQiOiIxNTI1OTMzMzExIn0=</vt:lpwstr>
  </property>
</Properties>
</file>